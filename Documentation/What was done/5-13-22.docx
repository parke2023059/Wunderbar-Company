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0B05" w:rsidRDefault="00F42548" w:rsidP="00CF751E">
      <w:pPr>
        <w:jc w:val="center"/>
        <w:rPr>
          <w:b/>
          <w:sz w:val="56"/>
          <w:szCs w:val="56"/>
          <w:u w:val="single"/>
        </w:rPr>
      </w:pPr>
      <w:r>
        <w:rPr>
          <w:b/>
          <w:sz w:val="56"/>
          <w:szCs w:val="56"/>
          <w:u w:val="single"/>
        </w:rPr>
        <w:t>Week of 5/13/22</w:t>
      </w:r>
    </w:p>
    <w:p w:rsidR="00FC3A1A" w:rsidRDefault="004D16E2" w:rsidP="00FC3A1A">
      <w:r>
        <w:t xml:space="preserve">Info: </w:t>
      </w:r>
    </w:p>
    <w:p w:rsidR="00F42548" w:rsidRDefault="00F42548" w:rsidP="00FC3A1A">
      <w:r>
        <w:t>During this week we worked on getting the controller pieces updated so that way everything would fit properly, and we had the files to edit in case anything went wrong.</w:t>
      </w:r>
      <w:r>
        <w:rPr>
          <w:noProof/>
        </w:rPr>
        <w:drawing>
          <wp:inline distT="0" distB="0" distL="0" distR="0">
            <wp:extent cx="4258269" cy="30293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eces.PNG"/>
                    <pic:cNvPicPr/>
                  </pic:nvPicPr>
                  <pic:blipFill>
                    <a:blip r:embed="rId10">
                      <a:extLst>
                        <a:ext uri="{28A0092B-C50C-407E-A947-70E740481C1C}">
                          <a14:useLocalDpi xmlns:a14="http://schemas.microsoft.com/office/drawing/2010/main" val="0"/>
                        </a:ext>
                      </a:extLst>
                    </a:blip>
                    <a:stretch>
                      <a:fillRect/>
                    </a:stretch>
                  </pic:blipFill>
                  <pic:spPr>
                    <a:xfrm>
                      <a:off x="0" y="0"/>
                      <a:ext cx="4258269" cy="3029373"/>
                    </a:xfrm>
                    <a:prstGeom prst="rect">
                      <a:avLst/>
                    </a:prstGeom>
                  </pic:spPr>
                </pic:pic>
              </a:graphicData>
            </a:graphic>
          </wp:inline>
        </w:drawing>
      </w:r>
    </w:p>
    <w:p w:rsidR="00F42548" w:rsidRDefault="00F42548" w:rsidP="00FC3A1A">
      <w:proofErr w:type="gramStart"/>
      <w:r>
        <w:t>Also</w:t>
      </w:r>
      <w:proofErr w:type="gramEnd"/>
      <w:r>
        <w:t xml:space="preserve"> this week Parker worked on trying to get a prototype for the d-pad working by soldering different pieces to a board that will be put into the controller handle.</w:t>
      </w:r>
    </w:p>
    <w:p w:rsidR="00F42548" w:rsidRDefault="00F42548" w:rsidP="00FC3A1A"/>
    <w:p w:rsidR="00F42548" w:rsidRDefault="00F42548" w:rsidP="00FC3A1A">
      <w:r>
        <w:t>On top</w:t>
      </w:r>
      <w:bookmarkStart w:id="0" w:name="_GoBack"/>
      <w:bookmarkEnd w:id="0"/>
      <w:r>
        <w:t xml:space="preserve"> of that Will joined our group in the middle of the week and has been helping to work on the printers (There are no pictures of this). There was also work done on the </w:t>
      </w:r>
      <w:proofErr w:type="spellStart"/>
      <w:r>
        <w:t>Makerbot</w:t>
      </w:r>
      <w:proofErr w:type="spellEnd"/>
      <w:r>
        <w:t xml:space="preserve"> by Jayson, while he downloaded more ROMS to put onto the raspberry pi, and joked around most of the week.</w:t>
      </w:r>
    </w:p>
    <w:p w:rsidR="00F42548" w:rsidRDefault="00F42548" w:rsidP="00FC3A1A"/>
    <w:p w:rsidR="00F42548" w:rsidRDefault="00F42548" w:rsidP="00FC3A1A">
      <w:r>
        <w:t>The following slides are pictures of all the soldering this week that was done.</w:t>
      </w:r>
    </w:p>
    <w:p w:rsidR="00F42548" w:rsidRDefault="00F42548" w:rsidP="00FC3A1A">
      <w:r>
        <w:rPr>
          <w:noProof/>
        </w:rPr>
        <w:lastRenderedPageBreak/>
        <w:drawing>
          <wp:inline distT="0" distB="0" distL="0" distR="0">
            <wp:extent cx="5943600" cy="792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20512_10015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Pr>
          <w:noProof/>
        </w:rPr>
        <w:lastRenderedPageBreak/>
        <w:drawing>
          <wp:inline distT="0" distB="0" distL="0" distR="0">
            <wp:extent cx="5943600" cy="792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20512_10273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Pr>
          <w:noProof/>
        </w:rPr>
        <w:lastRenderedPageBreak/>
        <w:drawing>
          <wp:inline distT="0" distB="0" distL="0" distR="0">
            <wp:extent cx="5943600" cy="792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20512_10015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Pr>
          <w:noProof/>
        </w:rPr>
        <w:lastRenderedPageBreak/>
        <w:drawing>
          <wp:inline distT="0" distB="0" distL="0" distR="0">
            <wp:extent cx="5943600" cy="792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20512_10040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Pr>
          <w:noProof/>
        </w:rPr>
        <w:lastRenderedPageBreak/>
        <w:drawing>
          <wp:inline distT="0" distB="0" distL="0" distR="0">
            <wp:extent cx="5943600" cy="792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20512_10252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rsidR="00831EAB" w:rsidRDefault="00831EAB" w:rsidP="00FC3A1A"/>
    <w:p w:rsidR="00831EAB" w:rsidRDefault="00831EAB" w:rsidP="00FC3A1A"/>
    <w:p w:rsidR="00831EAB" w:rsidRDefault="00831EAB" w:rsidP="00FC3A1A"/>
    <w:p w:rsidR="00831EAB" w:rsidRDefault="00831EAB" w:rsidP="00FC3A1A"/>
    <w:p w:rsidR="00831EAB" w:rsidRDefault="00831EAB" w:rsidP="00FC3A1A"/>
    <w:p w:rsidR="00831EAB" w:rsidRDefault="00831EAB" w:rsidP="00FC3A1A"/>
    <w:p w:rsidR="00831EAB" w:rsidRDefault="00831EAB" w:rsidP="00FC3A1A"/>
    <w:p w:rsidR="00831EAB" w:rsidRDefault="00831EAB" w:rsidP="00FC3A1A"/>
    <w:p w:rsidR="00831EAB" w:rsidRDefault="00831EAB" w:rsidP="00FC3A1A"/>
    <w:p w:rsidR="00831EAB" w:rsidRDefault="00831EAB" w:rsidP="00FC3A1A"/>
    <w:p w:rsidR="00831EAB" w:rsidRDefault="00831EAB" w:rsidP="00FC3A1A"/>
    <w:p w:rsidR="00831EAB" w:rsidRDefault="00831EAB" w:rsidP="00FC3A1A"/>
    <w:p w:rsidR="00831EAB" w:rsidRDefault="00831EAB" w:rsidP="00FC3A1A"/>
    <w:p w:rsidR="00831EAB" w:rsidRDefault="00831EAB" w:rsidP="00FC3A1A"/>
    <w:p w:rsidR="00831EAB" w:rsidRDefault="00831EAB" w:rsidP="00FC3A1A"/>
    <w:p w:rsidR="00831EAB" w:rsidRDefault="00831EAB" w:rsidP="00FC3A1A"/>
    <w:p w:rsidR="00831EAB" w:rsidRDefault="00831EAB" w:rsidP="00FC3A1A"/>
    <w:p w:rsidR="00831EAB" w:rsidRDefault="00831EAB" w:rsidP="00FC3A1A"/>
    <w:p w:rsidR="00831EAB" w:rsidRDefault="00831EAB" w:rsidP="00FC3A1A"/>
    <w:p w:rsidR="00831EAB" w:rsidRDefault="00831EAB" w:rsidP="00FC3A1A"/>
    <w:p w:rsidR="00831EAB" w:rsidRDefault="00831EAB" w:rsidP="00FC3A1A"/>
    <w:p w:rsidR="00831EAB" w:rsidRDefault="00831EAB" w:rsidP="00FC3A1A"/>
    <w:p w:rsidR="00831EAB" w:rsidRDefault="00831EAB" w:rsidP="00FC3A1A"/>
    <w:p w:rsidR="00831EAB" w:rsidRDefault="00831EAB" w:rsidP="00FC3A1A"/>
    <w:p w:rsidR="00831EAB" w:rsidRDefault="00831EAB" w:rsidP="00FC3A1A"/>
    <w:p w:rsidR="00831EAB" w:rsidRPr="004D16E2" w:rsidRDefault="00831EAB" w:rsidP="00FC3A1A"/>
    <w:sectPr w:rsidR="00831EAB" w:rsidRPr="004D16E2">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6204" w:rsidRDefault="00326204" w:rsidP="00444371">
      <w:pPr>
        <w:spacing w:after="0" w:line="240" w:lineRule="auto"/>
      </w:pPr>
      <w:r>
        <w:separator/>
      </w:r>
    </w:p>
  </w:endnote>
  <w:endnote w:type="continuationSeparator" w:id="0">
    <w:p w:rsidR="00326204" w:rsidRDefault="00326204" w:rsidP="004443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1EAB" w:rsidRDefault="00831EAB">
    <w:pPr>
      <w:pStyle w:val="Footer"/>
    </w:pPr>
    <w:r>
      <w:rPr>
        <w:noProof/>
        <w:color w:val="4472C4" w:themeColor="accent1"/>
      </w:rPr>
      <mc:AlternateContent>
        <mc:Choice Requires="wps">
          <w:drawing>
            <wp:anchor distT="0" distB="0" distL="114300" distR="114300" simplePos="0" relativeHeight="251659264" behindDoc="0" locked="0" layoutInCell="1" allowOverlap="1" wp14:anchorId="5895F3F5" wp14:editId="0BBCE988">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C9C355A"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6204" w:rsidRDefault="00326204" w:rsidP="00444371">
      <w:pPr>
        <w:spacing w:after="0" w:line="240" w:lineRule="auto"/>
      </w:pPr>
      <w:r>
        <w:separator/>
      </w:r>
    </w:p>
  </w:footnote>
  <w:footnote w:type="continuationSeparator" w:id="0">
    <w:p w:rsidR="00326204" w:rsidRDefault="00326204" w:rsidP="004443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4371" w:rsidRDefault="00444371" w:rsidP="00444371">
    <w:pPr>
      <w:pStyle w:val="Header"/>
      <w:jc w:val="right"/>
    </w:pPr>
    <w:r>
      <w:t xml:space="preserve">Author: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548"/>
    <w:rsid w:val="001103F9"/>
    <w:rsid w:val="002503E5"/>
    <w:rsid w:val="003153E9"/>
    <w:rsid w:val="00326204"/>
    <w:rsid w:val="00444371"/>
    <w:rsid w:val="004D16E2"/>
    <w:rsid w:val="00614817"/>
    <w:rsid w:val="0070701C"/>
    <w:rsid w:val="00761E94"/>
    <w:rsid w:val="00831EAB"/>
    <w:rsid w:val="00B871F4"/>
    <w:rsid w:val="00C16D9D"/>
    <w:rsid w:val="00CF751E"/>
    <w:rsid w:val="00F42548"/>
    <w:rsid w:val="00FC3A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626A26"/>
  <w15:chartTrackingRefBased/>
  <w15:docId w15:val="{35A02834-D676-479A-AC2F-76B43302C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43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4371"/>
  </w:style>
  <w:style w:type="paragraph" w:styleId="Footer">
    <w:name w:val="footer"/>
    <w:basedOn w:val="Normal"/>
    <w:link w:val="FooterChar"/>
    <w:uiPriority w:val="99"/>
    <w:unhideWhenUsed/>
    <w:rsid w:val="004443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3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openxmlformats.org/officeDocument/2006/relationships/styles" Target="styles.xml"/><Relationship Id="rId15" Type="http://schemas.openxmlformats.org/officeDocument/2006/relationships/image" Target="media/image6.jp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Mooney\Documents\Custom%20Office%20Templates\Formatting%20Pa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B82B3A859C5B4419E9F4DEF0565ED83" ma:contentTypeVersion="9" ma:contentTypeDescription="Create a new document." ma:contentTypeScope="" ma:versionID="28a9b509b8466d1f5fb4049945cf6546">
  <xsd:schema xmlns:xsd="http://www.w3.org/2001/XMLSchema" xmlns:xs="http://www.w3.org/2001/XMLSchema" xmlns:p="http://schemas.microsoft.com/office/2006/metadata/properties" xmlns:ns3="afa79ede-8800-4b38-b2d4-921a0a289804" targetNamespace="http://schemas.microsoft.com/office/2006/metadata/properties" ma:root="true" ma:fieldsID="948cdb72cb03b0280cc744d806aeaa3a" ns3:_="">
    <xsd:import namespace="afa79ede-8800-4b38-b2d4-921a0a28980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a79ede-8800-4b38-b2d4-921a0a2898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LengthInSeconds" ma:index="16"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90FDF-C3B8-4BBA-945B-091C5AEC9A6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260B682-6093-43DB-9C84-5664C0A1ED49}">
  <ds:schemaRefs>
    <ds:schemaRef ds:uri="http://schemas.microsoft.com/sharepoint/v3/contenttype/forms"/>
  </ds:schemaRefs>
</ds:datastoreItem>
</file>

<file path=customXml/itemProps3.xml><?xml version="1.0" encoding="utf-8"?>
<ds:datastoreItem xmlns:ds="http://schemas.openxmlformats.org/officeDocument/2006/customXml" ds:itemID="{B248AA92-E5EA-40C9-BD19-1C9D0A0588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fa79ede-8800-4b38-b2d4-921a0a2898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9D7FF7A-AB3B-47B1-B492-9A112DA01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Formatting Page.dotx</Template>
  <TotalTime>5</TotalTime>
  <Pages>7</Pages>
  <Words>113</Words>
  <Characters>648</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Mooney, Christopher</dc:creator>
  <cp:keywords/>
  <dc:description/>
  <cp:lastModifiedBy>Mooney, Christopher</cp:lastModifiedBy>
  <cp:revision>1</cp:revision>
  <dcterms:created xsi:type="dcterms:W3CDTF">2022-05-13T18:41:00Z</dcterms:created>
  <dcterms:modified xsi:type="dcterms:W3CDTF">2022-05-13T18:46:00Z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0x0101001B82B3A859C5B4419E9F4DEF0565ED83</vt:lpwstr>
  </property>
</Properties>
</file>